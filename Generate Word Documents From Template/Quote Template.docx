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A340F2" w14:paraId="4F6C6020" w14:textId="77777777" w:rsidTr="002B06E9">
        <w:trPr>
          <w:trHeight w:val="1256"/>
          <w:jc w:val="center"/>
        </w:trPr>
        <w:tc>
          <w:tcPr>
            <w:tcW w:w="3539" w:type="dxa"/>
            <w:hideMark/>
          </w:tcPr>
          <w:p w14:paraId="3B72C9F3" w14:textId="00BFB67E" w:rsidR="00A340F2" w:rsidRPr="00064E3E" w:rsidRDefault="00532378" w:rsidP="00064E3E">
            <w:pPr>
              <w:pStyle w:val="Title"/>
            </w:pPr>
            <w:r>
              <w:t>Quote</w:t>
            </w:r>
          </w:p>
        </w:tc>
        <w:tc>
          <w:tcPr>
            <w:tcW w:w="3539" w:type="dxa"/>
          </w:tcPr>
          <w:p w14:paraId="3DBA3C4E" w14:textId="77777777" w:rsidR="00A340F2" w:rsidRDefault="00A340F2" w:rsidP="002F5404">
            <w:pPr>
              <w:jc w:val="center"/>
            </w:pPr>
          </w:p>
        </w:tc>
        <w:tc>
          <w:tcPr>
            <w:tcW w:w="3539" w:type="dxa"/>
            <w:hideMark/>
          </w:tcPr>
          <w:p w14:paraId="2CA84BB0" w14:textId="67112064" w:rsidR="00A340F2" w:rsidRDefault="00A340F2" w:rsidP="002F5404"/>
        </w:tc>
      </w:tr>
      <w:tr w:rsidR="00A340F2" w14:paraId="2B30DBBC" w14:textId="77777777" w:rsidTr="002B06E9">
        <w:trPr>
          <w:trHeight w:val="1364"/>
          <w:jc w:val="center"/>
        </w:trPr>
        <w:tc>
          <w:tcPr>
            <w:tcW w:w="3539" w:type="dxa"/>
            <w:hideMark/>
          </w:tcPr>
          <w:p w14:paraId="0BB08684" w14:textId="77777777" w:rsidR="00A340F2" w:rsidRPr="00064E3E" w:rsidRDefault="00000000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Date:"/>
                <w:tag w:val="Date:"/>
                <w:id w:val="-865594733"/>
                <w:placeholder>
                  <w:docPart w:val="B3BAF44B341C4E60AE4A380F6D6F9ABD"/>
                </w:placeholder>
                <w:temporary/>
                <w:showingPlcHdr/>
                <w15:appearance w15:val="hidden"/>
              </w:sdtPr>
              <w:sdtContent>
                <w:r w:rsidR="00CF2287" w:rsidRPr="00064E3E">
                  <w:rPr>
                    <w:rStyle w:val="DateChar"/>
                  </w:rPr>
                  <w:t>DATE</w:t>
                </w:r>
              </w:sdtContent>
            </w:sdt>
          </w:p>
          <w:p w14:paraId="0E253618" w14:textId="251827A9" w:rsidR="00A340F2" w:rsidRPr="00064E3E" w:rsidRDefault="00700074" w:rsidP="002F54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</w:rPr>
              <w:t>{{</w:t>
            </w:r>
            <w:r w:rsidR="00532378">
              <w:rPr>
                <w:rFonts w:cstheme="minorHAnsi"/>
                <w:color w:val="000000" w:themeColor="text1"/>
                <w:sz w:val="32"/>
                <w:szCs w:val="32"/>
              </w:rPr>
              <w:t>Quote</w:t>
            </w:r>
            <w:r>
              <w:rPr>
                <w:rFonts w:cstheme="minorHAnsi"/>
                <w:color w:val="000000" w:themeColor="text1"/>
                <w:sz w:val="32"/>
                <w:szCs w:val="32"/>
              </w:rPr>
              <w:t>Date}}</w:t>
            </w:r>
          </w:p>
        </w:tc>
        <w:tc>
          <w:tcPr>
            <w:tcW w:w="3539" w:type="dxa"/>
            <w:hideMark/>
          </w:tcPr>
          <w:p w14:paraId="4498FCC7" w14:textId="0A782163" w:rsidR="00A340F2" w:rsidRPr="00064E3E" w:rsidRDefault="00532378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QUOTE NO</w:t>
            </w:r>
          </w:p>
          <w:p w14:paraId="3C2631C3" w14:textId="78AFAC39" w:rsidR="00A340F2" w:rsidRPr="00064E3E" w:rsidRDefault="00700074" w:rsidP="002F5404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</w:rPr>
              <w:t>{{</w:t>
            </w:r>
            <w:r w:rsidR="00532378">
              <w:rPr>
                <w:rFonts w:cstheme="minorHAnsi"/>
                <w:color w:val="000000" w:themeColor="text1"/>
                <w:sz w:val="32"/>
                <w:szCs w:val="32"/>
              </w:rPr>
              <w:t>Quote</w:t>
            </w:r>
            <w:r>
              <w:rPr>
                <w:rFonts w:cstheme="minorHAnsi"/>
                <w:color w:val="000000" w:themeColor="text1"/>
                <w:sz w:val="32"/>
                <w:szCs w:val="32"/>
              </w:rPr>
              <w:t>Number}}</w:t>
            </w:r>
          </w:p>
        </w:tc>
        <w:tc>
          <w:tcPr>
            <w:tcW w:w="3539" w:type="dxa"/>
            <w:hideMark/>
          </w:tcPr>
          <w:p w14:paraId="204FED05" w14:textId="77777777" w:rsidR="00A340F2" w:rsidRPr="00064E3E" w:rsidRDefault="00000000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Enter your company name:"/>
                <w:tag w:val="Enter your company name:"/>
                <w:id w:val="350161346"/>
                <w:placeholder>
                  <w:docPart w:val="5691384F37314D3BA20BCD4153DA4CE3"/>
                </w:placeholder>
                <w:temporary/>
                <w:showingPlcHdr/>
                <w15:appearance w15:val="hidden"/>
              </w:sdtPr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YOUR COMPANY</w:t>
                </w:r>
              </w:sdtContent>
            </w:sdt>
          </w:p>
          <w:p w14:paraId="354490DD" w14:textId="4909CEE0" w:rsidR="00A340F2" w:rsidRPr="00064E3E" w:rsidRDefault="00700074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Devaney Inc.</w:t>
            </w:r>
          </w:p>
          <w:p w14:paraId="7CF0566F" w14:textId="4507DE83" w:rsidR="00A340F2" w:rsidRPr="00DA4254" w:rsidRDefault="00A87D34" w:rsidP="00DA425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Minneapolis</w:t>
            </w:r>
            <w:r w:rsidR="00700074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MN</w:t>
            </w:r>
            <w:r w:rsidR="00700074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="00DA4254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55401</w:t>
            </w:r>
          </w:p>
        </w:tc>
      </w:tr>
      <w:tr w:rsidR="00A340F2" w14:paraId="4E2928DF" w14:textId="77777777" w:rsidTr="002B06E9">
        <w:trPr>
          <w:trHeight w:val="2215"/>
          <w:jc w:val="center"/>
        </w:trPr>
        <w:tc>
          <w:tcPr>
            <w:tcW w:w="3539" w:type="dxa"/>
            <w:hideMark/>
          </w:tcPr>
          <w:p w14:paraId="6B19E8BC" w14:textId="1E26569D" w:rsidR="00A340F2" w:rsidRPr="00DA4254" w:rsidRDefault="00000000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Invoice to:"/>
                <w:tag w:val="Invoice to:"/>
                <w:id w:val="-1178570525"/>
                <w:placeholder>
                  <w:docPart w:val="391C0A77EFF0485CA20AFDE76AA694ED"/>
                </w:placeholder>
                <w:temporary/>
                <w:showingPlcHdr/>
                <w15:appearance w15:val="hidden"/>
              </w:sdtPr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INVOICE TO</w:t>
                </w:r>
              </w:sdtContent>
            </w:sdt>
            <w:r w:rsidR="00DA4254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br/>
            </w:r>
            <w:r w:rsidR="00A95EF5" w:rsidRPr="00DA4254">
              <w:rPr>
                <w:rFonts w:cstheme="minorHAnsi"/>
                <w:color w:val="000000" w:themeColor="text1"/>
                <w:sz w:val="24"/>
                <w:szCs w:val="24"/>
              </w:rPr>
              <w:t>{{Customer</w:t>
            </w:r>
            <w:r w:rsidR="00A95EF5">
              <w:rPr>
                <w:rFonts w:cstheme="minorHAnsi"/>
                <w:color w:val="000000" w:themeColor="text1"/>
                <w:sz w:val="24"/>
                <w:szCs w:val="24"/>
              </w:rPr>
              <w:t>Number</w:t>
            </w:r>
            <w:r w:rsidR="00A95EF5" w:rsidRPr="00DA4254"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  <w:r w:rsidR="00E4229A">
              <w:rPr>
                <w:rFonts w:cstheme="minorHAnsi"/>
                <w:color w:val="000000" w:themeColor="text1"/>
                <w:sz w:val="24"/>
                <w:szCs w:val="24"/>
              </w:rPr>
              <w:br/>
              <w:t>{{</w:t>
            </w:r>
            <w:r w:rsidR="00E4229A" w:rsidRPr="00DA4254">
              <w:rPr>
                <w:rFonts w:cstheme="minorHAnsi"/>
                <w:color w:val="000000" w:themeColor="text1"/>
                <w:sz w:val="24"/>
                <w:szCs w:val="24"/>
              </w:rPr>
              <w:t>Customer</w:t>
            </w:r>
            <w:r w:rsidR="00E4229A">
              <w:rPr>
                <w:rFonts w:cstheme="minorHAnsi"/>
                <w:color w:val="000000" w:themeColor="text1"/>
                <w:sz w:val="24"/>
                <w:szCs w:val="24"/>
              </w:rPr>
              <w:t>Name</w:t>
            </w:r>
            <w:r w:rsidR="00E4229A" w:rsidRPr="00DA4254">
              <w:rPr>
                <w:rFonts w:cstheme="minorHAnsi"/>
                <w:color w:val="000000" w:themeColor="text1"/>
                <w:sz w:val="24"/>
                <w:szCs w:val="24"/>
              </w:rPr>
              <w:t>}}</w:t>
            </w:r>
            <w:r w:rsidR="00A95EF5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 w:rsidR="00DA4254" w:rsidRPr="00DA4254">
              <w:rPr>
                <w:rFonts w:cstheme="minorHAnsi"/>
                <w:color w:val="000000" w:themeColor="text1"/>
                <w:sz w:val="24"/>
                <w:szCs w:val="24"/>
              </w:rPr>
              <w:t>{{CustomerAddress}}</w:t>
            </w:r>
          </w:p>
          <w:p w14:paraId="45A64857" w14:textId="40F9D34D" w:rsidR="00A340F2" w:rsidRPr="00DA4254" w:rsidRDefault="00DA4254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{{CustomerCity}}, {{CustomerState}}</w:t>
            </w:r>
            <w:r w:rsidR="00A87D34">
              <w:rPr>
                <w:rFonts w:cstheme="minorHAnsi"/>
                <w:color w:val="000000" w:themeColor="text1"/>
                <w:sz w:val="24"/>
                <w:szCs w:val="24"/>
              </w:rPr>
              <w:br/>
              <w:t>{{CustomerZipCode}}</w:t>
            </w:r>
          </w:p>
        </w:tc>
        <w:tc>
          <w:tcPr>
            <w:tcW w:w="3539" w:type="dxa"/>
          </w:tcPr>
          <w:p w14:paraId="173216C3" w14:textId="77777777" w:rsidR="00A340F2" w:rsidRDefault="00A340F2" w:rsidP="002F5404">
            <w:pPr>
              <w:jc w:val="center"/>
            </w:pPr>
          </w:p>
        </w:tc>
        <w:tc>
          <w:tcPr>
            <w:tcW w:w="3539" w:type="dxa"/>
          </w:tcPr>
          <w:p w14:paraId="779FF28E" w14:textId="77777777" w:rsidR="00A340F2" w:rsidRDefault="00A340F2" w:rsidP="002F5404">
            <w:pPr>
              <w:jc w:val="center"/>
            </w:pPr>
          </w:p>
        </w:tc>
      </w:tr>
    </w:tbl>
    <w:p w14:paraId="1C11D372" w14:textId="77777777" w:rsidR="00A340F2" w:rsidRDefault="00A340F2" w:rsidP="002F5404">
      <w:pPr>
        <w:rPr>
          <w:noProof/>
        </w:rPr>
      </w:pPr>
    </w:p>
    <w:tbl>
      <w:tblPr>
        <w:tblStyle w:val="SalesInfo"/>
        <w:tblW w:w="4998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nter Salesperson name, Job title, Payment Terms, and Due Date in this table"/>
      </w:tblPr>
      <w:tblGrid>
        <w:gridCol w:w="2420"/>
        <w:gridCol w:w="3600"/>
        <w:gridCol w:w="2637"/>
        <w:gridCol w:w="1841"/>
      </w:tblGrid>
      <w:tr w:rsidR="002F6AFB" w14:paraId="53E01C7B" w14:textId="77777777" w:rsidTr="002F6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61"/>
          <w:tblHeader/>
        </w:trPr>
        <w:tc>
          <w:tcPr>
            <w:tcW w:w="2420" w:type="dxa"/>
            <w:shd w:val="clear" w:color="auto" w:fill="auto"/>
            <w:hideMark/>
          </w:tcPr>
          <w:p w14:paraId="72E98D7C" w14:textId="77777777" w:rsidR="002F6AFB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Salesperson:"/>
                <w:tag w:val="Salesperson:"/>
                <w:id w:val="-720821619"/>
                <w:placeholder>
                  <w:docPart w:val="ED2ACFC1C80542348EC860D3FBA6BA51"/>
                </w:placeholder>
                <w:temporary/>
                <w:showingPlcHdr/>
                <w15:appearance w15:val="hidden"/>
              </w:sdtPr>
              <w:sdtContent>
                <w:r w:rsidR="002F6AFB">
                  <w:t>SALESPERSON</w:t>
                </w:r>
              </w:sdtContent>
            </w:sdt>
          </w:p>
        </w:tc>
        <w:tc>
          <w:tcPr>
            <w:tcW w:w="3600" w:type="dxa"/>
            <w:shd w:val="clear" w:color="auto" w:fill="auto"/>
            <w:hideMark/>
          </w:tcPr>
          <w:p w14:paraId="04E5BC6C" w14:textId="73DBF206" w:rsidR="002F6AFB" w:rsidRDefault="002F6AFB" w:rsidP="002F5404">
            <w:pPr>
              <w:pStyle w:val="Style1"/>
              <w:framePr w:hSpace="0" w:wrap="auto" w:vAnchor="margin" w:hAnchor="text" w:xAlign="left" w:yAlign="inline"/>
            </w:pPr>
            <w:r>
              <w:t>EmaiL</w:t>
            </w:r>
          </w:p>
        </w:tc>
        <w:tc>
          <w:tcPr>
            <w:tcW w:w="4478" w:type="dxa"/>
            <w:gridSpan w:val="2"/>
            <w:shd w:val="clear" w:color="auto" w:fill="auto"/>
            <w:hideMark/>
          </w:tcPr>
          <w:p w14:paraId="73D52B04" w14:textId="0B5FD36F" w:rsidR="002F6AFB" w:rsidRDefault="002F6AFB" w:rsidP="002F5404">
            <w:pPr>
              <w:pStyle w:val="Style1"/>
              <w:framePr w:hSpace="0" w:wrap="auto" w:vAnchor="margin" w:hAnchor="text" w:xAlign="left" w:yAlign="inline"/>
            </w:pPr>
            <w:r>
              <w:t>PHone</w:t>
            </w:r>
          </w:p>
        </w:tc>
      </w:tr>
      <w:tr w:rsidR="002F6AFB" w14:paraId="082A5B16" w14:textId="77777777" w:rsidTr="002F6AFB">
        <w:trPr>
          <w:trHeight w:hRule="exact" w:val="403"/>
        </w:trPr>
        <w:tc>
          <w:tcPr>
            <w:tcW w:w="2420" w:type="dxa"/>
          </w:tcPr>
          <w:p w14:paraId="57B18767" w14:textId="6E03D371" w:rsidR="002F6AFB" w:rsidRPr="00A87D34" w:rsidRDefault="002F6AFB" w:rsidP="002F6AFB">
            <w:pPr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Matthew Devaney</w:t>
            </w:r>
          </w:p>
        </w:tc>
        <w:tc>
          <w:tcPr>
            <w:tcW w:w="3600" w:type="dxa"/>
          </w:tcPr>
          <w:p w14:paraId="50A469C3" w14:textId="6C831D41" w:rsidR="002F6AFB" w:rsidRDefault="002F6AFB" w:rsidP="002F6AFB">
            <w:pPr>
              <w:rPr>
                <w:rFonts w:ascii="Microsoft Sans Serif" w:hAnsi="Microsoft Sans Serif" w:cs="Microsoft Sans Serif"/>
              </w:rPr>
            </w:pPr>
            <w:hyperlink r:id="rId11" w:history="1">
              <w:r w:rsidRPr="00AA22F2">
                <w:rPr>
                  <w:rStyle w:val="Hyperlink"/>
                  <w:rFonts w:cstheme="minorHAnsi"/>
                  <w:sz w:val="22"/>
                  <w:szCs w:val="22"/>
                </w:rPr>
                <w:t>mbdevaney@gmail.com</w:t>
              </w:r>
            </w:hyperlink>
          </w:p>
        </w:tc>
        <w:tc>
          <w:tcPr>
            <w:tcW w:w="2637" w:type="dxa"/>
            <w:hideMark/>
          </w:tcPr>
          <w:p w14:paraId="4E7A3488" w14:textId="122D7755" w:rsidR="002F6AFB" w:rsidRPr="00064E3E" w:rsidRDefault="002F6AFB" w:rsidP="002F6AFB">
            <w:pPr>
              <w:rPr>
                <w:rFonts w:cstheme="minorHAnsi"/>
              </w:rPr>
            </w:pPr>
            <w:r>
              <w:rPr>
                <w:rFonts w:cstheme="minorHAnsi"/>
                <w:sz w:val="22"/>
                <w:szCs w:val="22"/>
              </w:rPr>
              <w:t>204-998-8344</w:t>
            </w:r>
          </w:p>
        </w:tc>
        <w:tc>
          <w:tcPr>
            <w:tcW w:w="1841" w:type="dxa"/>
          </w:tcPr>
          <w:p w14:paraId="413E2551" w14:textId="77777777" w:rsidR="002F6AFB" w:rsidRDefault="002F6AFB" w:rsidP="002F6AFB">
            <w:pPr>
              <w:rPr>
                <w:rFonts w:ascii="Microsoft Sans Serif" w:hAnsi="Microsoft Sans Serif" w:cs="Microsoft Sans Serif"/>
              </w:rPr>
            </w:pPr>
          </w:p>
        </w:tc>
      </w:tr>
    </w:tbl>
    <w:p w14:paraId="5BF5197B" w14:textId="77777777" w:rsidR="00A340F2" w:rsidRDefault="00A340F2" w:rsidP="00A340F2">
      <w:pPr>
        <w:rPr>
          <w:noProof/>
        </w:rPr>
      </w:pPr>
    </w:p>
    <w:tbl>
      <w:tblPr>
        <w:tblStyle w:val="Contenttable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410"/>
        <w:gridCol w:w="3616"/>
        <w:gridCol w:w="2304"/>
        <w:gridCol w:w="2195"/>
      </w:tblGrid>
      <w:tr w:rsidR="002F5404" w14:paraId="5625C537" w14:textId="77777777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0"/>
          <w:tblHeader/>
        </w:trPr>
        <w:tc>
          <w:tcPr>
            <w:tcW w:w="2410" w:type="dxa"/>
            <w:hideMark/>
          </w:tcPr>
          <w:p w14:paraId="64DF7041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Quantity:"/>
                <w:tag w:val="Quantity:"/>
                <w:id w:val="871653143"/>
                <w:placeholder>
                  <w:docPart w:val="0FCF93B19735478EA51ED1607625D78A"/>
                </w:placeholder>
                <w:temporary/>
                <w:showingPlcHdr/>
                <w15:appearance w15:val="hidden"/>
              </w:sdtPr>
              <w:sdtContent>
                <w:r w:rsidR="00CF2287">
                  <w:t>Quantity</w:t>
                </w:r>
              </w:sdtContent>
            </w:sdt>
          </w:p>
        </w:tc>
        <w:sdt>
          <w:sdtPr>
            <w:alias w:val="Description:"/>
            <w:tag w:val="Description:"/>
            <w:id w:val="329724175"/>
            <w:placeholder>
              <w:docPart w:val="D1B8BFEEC1F341E5AA35B5C3D1782DC7"/>
            </w:placeholder>
            <w:temporary/>
            <w:showingPlcHdr/>
            <w15:appearance w15:val="hidden"/>
          </w:sdtPr>
          <w:sdtContent>
            <w:tc>
              <w:tcPr>
                <w:tcW w:w="3616" w:type="dxa"/>
                <w:hideMark/>
              </w:tcPr>
              <w:p w14:paraId="6AE24F05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Description</w:t>
                </w:r>
              </w:p>
            </w:tc>
          </w:sdtContent>
        </w:sdt>
        <w:sdt>
          <w:sdtPr>
            <w:alias w:val="Unit price:"/>
            <w:tag w:val="Unit price:"/>
            <w:id w:val="-1233764391"/>
            <w:placeholder>
              <w:docPart w:val="92153D8599934C74A423BD621B98D3BF"/>
            </w:placeholder>
            <w:temporary/>
            <w:showingPlcHdr/>
            <w15:appearance w15:val="hidden"/>
          </w:sdtPr>
          <w:sdtContent>
            <w:tc>
              <w:tcPr>
                <w:tcW w:w="2304" w:type="dxa"/>
                <w:hideMark/>
              </w:tcPr>
              <w:p w14:paraId="06FE51C1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Unit Price</w:t>
                </w:r>
              </w:p>
            </w:tc>
          </w:sdtContent>
        </w:sdt>
        <w:sdt>
          <w:sdtPr>
            <w:alias w:val="Line total:"/>
            <w:tag w:val="Line total:"/>
            <w:id w:val="-1547060432"/>
            <w:placeholder>
              <w:docPart w:val="3C23A0749F334FF093DFE0B7779AD819"/>
            </w:placeholder>
            <w:temporary/>
            <w:showingPlcHdr/>
            <w15:appearance w15:val="hidden"/>
          </w:sdtPr>
          <w:sdtContent>
            <w:tc>
              <w:tcPr>
                <w:tcW w:w="2195" w:type="dxa"/>
                <w:hideMark/>
              </w:tcPr>
              <w:p w14:paraId="659311FB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Line Total</w:t>
                </w:r>
              </w:p>
            </w:tc>
          </w:sdtContent>
        </w:sdt>
      </w:tr>
    </w:tbl>
    <w:p w14:paraId="020BB290" w14:textId="77777777" w:rsidR="000E7C40" w:rsidRDefault="000E7C40"/>
    <w:tbl>
      <w:tblPr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392"/>
        <w:gridCol w:w="3508"/>
        <w:gridCol w:w="2311"/>
        <w:gridCol w:w="2324"/>
      </w:tblGrid>
      <w:tr w:rsidR="00EB63A0" w14:paraId="5A48E715" w14:textId="77777777" w:rsidTr="00810AA4">
        <w:trPr>
          <w:trHeight w:hRule="exact" w:val="490"/>
        </w:trPr>
        <w:tc>
          <w:tcPr>
            <w:tcW w:w="2392" w:type="dxa"/>
          </w:tcPr>
          <w:p w14:paraId="1B0EE98C" w14:textId="5689C9F3" w:rsidR="00EB63A0" w:rsidRPr="00810AA4" w:rsidRDefault="007A3CA8" w:rsidP="00EB63A0">
            <w:pPr>
              <w:pStyle w:val="Normalright"/>
              <w:rPr>
                <w:b w:val="0"/>
                <w:bCs/>
              </w:rPr>
            </w:pPr>
            <w:r w:rsidRPr="00810AA4">
              <w:rPr>
                <w:b w:val="0"/>
                <w:bCs/>
              </w:rPr>
              <w:t>{{Product.Quantity}}</w:t>
            </w:r>
          </w:p>
        </w:tc>
        <w:tc>
          <w:tcPr>
            <w:tcW w:w="3508" w:type="dxa"/>
          </w:tcPr>
          <w:p w14:paraId="26226911" w14:textId="34ADA89E" w:rsidR="00EB63A0" w:rsidRPr="00810AA4" w:rsidRDefault="007A3CA8" w:rsidP="00EB63A0">
            <w:pPr>
              <w:pStyle w:val="Normalright"/>
              <w:rPr>
                <w:b w:val="0"/>
                <w:bCs/>
              </w:rPr>
            </w:pPr>
            <w:r w:rsidRPr="00810AA4">
              <w:rPr>
                <w:b w:val="0"/>
                <w:bCs/>
              </w:rPr>
              <w:t>{{Product.Description}}</w:t>
            </w:r>
          </w:p>
        </w:tc>
        <w:tc>
          <w:tcPr>
            <w:tcW w:w="2311" w:type="dxa"/>
          </w:tcPr>
          <w:p w14:paraId="1125766A" w14:textId="27121980" w:rsidR="00EB63A0" w:rsidRPr="00810AA4" w:rsidRDefault="007A3CA8" w:rsidP="00EB63A0">
            <w:pPr>
              <w:pStyle w:val="Normalright"/>
              <w:rPr>
                <w:b w:val="0"/>
                <w:bCs/>
              </w:rPr>
            </w:pPr>
            <w:r w:rsidRPr="00810AA4">
              <w:rPr>
                <w:b w:val="0"/>
                <w:bCs/>
                <w:lang w:eastAsia="ja-JP"/>
              </w:rPr>
              <w:t>{{Product.UnitPrice}}</w:t>
            </w:r>
          </w:p>
        </w:tc>
        <w:tc>
          <w:tcPr>
            <w:tcW w:w="2324" w:type="dxa"/>
          </w:tcPr>
          <w:p w14:paraId="653C6DB0" w14:textId="7367C058" w:rsidR="00EB63A0" w:rsidRPr="00810AA4" w:rsidRDefault="007A3CA8" w:rsidP="00EB63A0">
            <w:pPr>
              <w:pStyle w:val="Normalright"/>
              <w:rPr>
                <w:b w:val="0"/>
                <w:bCs/>
              </w:rPr>
            </w:pPr>
            <w:r w:rsidRPr="00810AA4">
              <w:rPr>
                <w:b w:val="0"/>
                <w:bCs/>
              </w:rPr>
              <w:t>{{Product.L</w:t>
            </w:r>
            <w:r w:rsidR="00780AA5" w:rsidRPr="00810AA4">
              <w:rPr>
                <w:b w:val="0"/>
                <w:bCs/>
              </w:rPr>
              <w:t>i</w:t>
            </w:r>
            <w:r w:rsidRPr="00810AA4">
              <w:rPr>
                <w:b w:val="0"/>
                <w:bCs/>
              </w:rPr>
              <w:t>neTotal}}</w:t>
            </w:r>
          </w:p>
        </w:tc>
      </w:tr>
    </w:tbl>
    <w:tbl>
      <w:tblPr>
        <w:tblStyle w:val="TotalTable"/>
        <w:tblW w:w="5012" w:type="pct"/>
        <w:tblCellMar>
          <w:left w:w="0" w:type="dxa"/>
          <w:right w:w="115" w:type="dxa"/>
        </w:tblCellMar>
        <w:tblLook w:val="03A0" w:firstRow="1" w:lastRow="0" w:firstColumn="1" w:lastColumn="1" w:noHBand="1" w:noVBand="0"/>
        <w:tblDescription w:val="Enter Quantity, Description, Unit Price, Discount, and Line Total in table columns, and Subtotal, Sales Tax, and Total at the end"/>
      </w:tblPr>
      <w:tblGrid>
        <w:gridCol w:w="8298"/>
        <w:gridCol w:w="2234"/>
      </w:tblGrid>
      <w:tr w:rsidR="00A340F2" w14:paraId="5251F9E0" w14:textId="77777777" w:rsidTr="00EB63A0">
        <w:trPr>
          <w:trHeight w:hRule="exact" w:val="288"/>
        </w:trPr>
        <w:sdt>
          <w:sdtPr>
            <w:rPr>
              <w:sz w:val="24"/>
            </w:rPr>
            <w:alias w:val="Total:"/>
            <w:tag w:val="Total:"/>
            <w:id w:val="-1550988335"/>
            <w:placeholder>
              <w:docPart w:val="EE937C76A92F49108705E29F4B945929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298" w:type="dxa"/>
                <w:hideMark/>
              </w:tcPr>
              <w:p w14:paraId="6E519B6D" w14:textId="77777777" w:rsidR="00A340F2" w:rsidRDefault="00CF2287" w:rsidP="002F5404">
                <w:pPr>
                  <w:rPr>
                    <w:sz w:val="24"/>
                  </w:rPr>
                </w:pPr>
                <w:r w:rsidRPr="00810AA4">
                  <w:rPr>
                    <w:b/>
                    <w:bCs/>
                    <w:sz w:val="24"/>
                  </w:rPr>
                  <w:t>Total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4" w:type="dxa"/>
          </w:tcPr>
          <w:p w14:paraId="4BC4A746" w14:textId="03A12AAB" w:rsidR="00A340F2" w:rsidRPr="00810AA4" w:rsidRDefault="00780AA5" w:rsidP="002F5404">
            <w:pPr>
              <w:jc w:val="right"/>
              <w:rPr>
                <w:b/>
                <w:bCs/>
                <w:sz w:val="24"/>
              </w:rPr>
            </w:pPr>
            <w:r w:rsidRPr="00810AA4">
              <w:rPr>
                <w:b/>
                <w:bCs/>
                <w:sz w:val="24"/>
              </w:rPr>
              <w:t>{{TotalAmount}}</w:t>
            </w:r>
          </w:p>
        </w:tc>
      </w:tr>
    </w:tbl>
    <w:p w14:paraId="2DEBF139" w14:textId="77777777" w:rsidR="007201A7" w:rsidRPr="00A340F2" w:rsidRDefault="007201A7" w:rsidP="00A36725"/>
    <w:sectPr w:rsidR="007201A7" w:rsidRPr="00A340F2" w:rsidSect="002B06E9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315F6" w14:textId="77777777" w:rsidR="0092230A" w:rsidRDefault="0092230A">
      <w:pPr>
        <w:spacing w:line="240" w:lineRule="auto"/>
      </w:pPr>
      <w:r>
        <w:separator/>
      </w:r>
    </w:p>
    <w:p w14:paraId="483E270E" w14:textId="77777777" w:rsidR="0092230A" w:rsidRDefault="0092230A"/>
  </w:endnote>
  <w:endnote w:type="continuationSeparator" w:id="0">
    <w:p w14:paraId="5A029736" w14:textId="77777777" w:rsidR="0092230A" w:rsidRDefault="0092230A">
      <w:pPr>
        <w:spacing w:line="240" w:lineRule="auto"/>
      </w:pPr>
      <w:r>
        <w:continuationSeparator/>
      </w:r>
    </w:p>
    <w:p w14:paraId="306FD79F" w14:textId="77777777" w:rsidR="0092230A" w:rsidRDefault="009223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7B9D" w14:textId="77777777" w:rsidR="007201A7" w:rsidRDefault="007201A7">
    <w:pPr>
      <w:pStyle w:val="Footer"/>
    </w:pPr>
  </w:p>
  <w:p w14:paraId="20F7FAD2" w14:textId="77777777" w:rsidR="007201A7" w:rsidRDefault="007201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FDE2" w14:textId="77777777"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E53F3AA" wp14:editId="65B7925A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DB5248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53F3AA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70DB5248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8C93D" w14:textId="77777777" w:rsidR="0092230A" w:rsidRDefault="0092230A">
      <w:pPr>
        <w:spacing w:line="240" w:lineRule="auto"/>
      </w:pPr>
      <w:r>
        <w:separator/>
      </w:r>
    </w:p>
    <w:p w14:paraId="710D14FB" w14:textId="77777777" w:rsidR="0092230A" w:rsidRDefault="0092230A"/>
  </w:footnote>
  <w:footnote w:type="continuationSeparator" w:id="0">
    <w:p w14:paraId="53462DC8" w14:textId="77777777" w:rsidR="0092230A" w:rsidRDefault="0092230A">
      <w:pPr>
        <w:spacing w:line="240" w:lineRule="auto"/>
      </w:pPr>
      <w:r>
        <w:continuationSeparator/>
      </w:r>
    </w:p>
    <w:p w14:paraId="46573B01" w14:textId="77777777" w:rsidR="0092230A" w:rsidRDefault="009223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9C27" w14:textId="77777777" w:rsidR="007201A7" w:rsidRDefault="007201A7"/>
  <w:p w14:paraId="53ED7323" w14:textId="77777777" w:rsidR="007201A7" w:rsidRDefault="007201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287A" w14:textId="77777777"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6FDAB43" wp14:editId="4C9FED0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767F7B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FDAB43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4E767F7B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246759">
    <w:abstractNumId w:val="9"/>
  </w:num>
  <w:num w:numId="2" w16cid:durableId="1551768329">
    <w:abstractNumId w:val="7"/>
  </w:num>
  <w:num w:numId="3" w16cid:durableId="693924050">
    <w:abstractNumId w:val="6"/>
  </w:num>
  <w:num w:numId="4" w16cid:durableId="1201044169">
    <w:abstractNumId w:val="5"/>
  </w:num>
  <w:num w:numId="5" w16cid:durableId="1023746656">
    <w:abstractNumId w:val="4"/>
  </w:num>
  <w:num w:numId="6" w16cid:durableId="1245797424">
    <w:abstractNumId w:val="8"/>
  </w:num>
  <w:num w:numId="7" w16cid:durableId="1651906387">
    <w:abstractNumId w:val="3"/>
  </w:num>
  <w:num w:numId="8" w16cid:durableId="1040668997">
    <w:abstractNumId w:val="2"/>
  </w:num>
  <w:num w:numId="9" w16cid:durableId="1155296145">
    <w:abstractNumId w:val="1"/>
  </w:num>
  <w:num w:numId="10" w16cid:durableId="142029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67"/>
    <w:rsid w:val="00064E3E"/>
    <w:rsid w:val="00077551"/>
    <w:rsid w:val="000A6E91"/>
    <w:rsid w:val="000E7C40"/>
    <w:rsid w:val="00101C8E"/>
    <w:rsid w:val="001817A4"/>
    <w:rsid w:val="001A035C"/>
    <w:rsid w:val="001D1771"/>
    <w:rsid w:val="00206F37"/>
    <w:rsid w:val="0020743A"/>
    <w:rsid w:val="002400DD"/>
    <w:rsid w:val="002450DA"/>
    <w:rsid w:val="00263E3B"/>
    <w:rsid w:val="00264280"/>
    <w:rsid w:val="002A107B"/>
    <w:rsid w:val="002B06E9"/>
    <w:rsid w:val="002E7603"/>
    <w:rsid w:val="002F5404"/>
    <w:rsid w:val="002F6AFB"/>
    <w:rsid w:val="00316D06"/>
    <w:rsid w:val="0038572A"/>
    <w:rsid w:val="003D23A0"/>
    <w:rsid w:val="004858C9"/>
    <w:rsid w:val="004870D2"/>
    <w:rsid w:val="004A10E9"/>
    <w:rsid w:val="00532378"/>
    <w:rsid w:val="00546D1A"/>
    <w:rsid w:val="005E1B11"/>
    <w:rsid w:val="005E394D"/>
    <w:rsid w:val="00612698"/>
    <w:rsid w:val="006567FA"/>
    <w:rsid w:val="00662DFA"/>
    <w:rsid w:val="00683EDE"/>
    <w:rsid w:val="006B4542"/>
    <w:rsid w:val="006F038A"/>
    <w:rsid w:val="00700074"/>
    <w:rsid w:val="007201A7"/>
    <w:rsid w:val="0072240D"/>
    <w:rsid w:val="00780AA5"/>
    <w:rsid w:val="007A3CA8"/>
    <w:rsid w:val="007B4FC5"/>
    <w:rsid w:val="007E0DF2"/>
    <w:rsid w:val="007E1D3F"/>
    <w:rsid w:val="00802E08"/>
    <w:rsid w:val="00810AA4"/>
    <w:rsid w:val="00865DB9"/>
    <w:rsid w:val="0089202B"/>
    <w:rsid w:val="008B5297"/>
    <w:rsid w:val="009124E0"/>
    <w:rsid w:val="0092230A"/>
    <w:rsid w:val="009415D1"/>
    <w:rsid w:val="00947F34"/>
    <w:rsid w:val="009872FC"/>
    <w:rsid w:val="009D3F3C"/>
    <w:rsid w:val="00A340F2"/>
    <w:rsid w:val="00A36725"/>
    <w:rsid w:val="00A87D34"/>
    <w:rsid w:val="00A95EF5"/>
    <w:rsid w:val="00B66C63"/>
    <w:rsid w:val="00B727BE"/>
    <w:rsid w:val="00CE3710"/>
    <w:rsid w:val="00CF2287"/>
    <w:rsid w:val="00D33124"/>
    <w:rsid w:val="00D73210"/>
    <w:rsid w:val="00DA4254"/>
    <w:rsid w:val="00E4229A"/>
    <w:rsid w:val="00EB63A0"/>
    <w:rsid w:val="00EC16CD"/>
    <w:rsid w:val="00EF43AE"/>
    <w:rsid w:val="00F65B05"/>
    <w:rsid w:val="00F95E67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BF2F4E"/>
  <w15:chartTrackingRefBased/>
  <w15:docId w15:val="{1F6F58FB-D4A4-4D13-9F2A-5E25438F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02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bdevaney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dev\AppData\Roaming\Microsoft\Templates\Service%20invoice%20(Green%20Gradient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BAF44B341C4E60AE4A380F6D6F9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39D01-CCAC-4F3B-AF91-A327C157F15A}"/>
      </w:docPartPr>
      <w:docPartBody>
        <w:p w:rsidR="00F06030" w:rsidRDefault="00516C4E">
          <w:pPr>
            <w:pStyle w:val="B3BAF44B341C4E60AE4A380F6D6F9ABD"/>
          </w:pPr>
          <w:r w:rsidRPr="00064E3E">
            <w:rPr>
              <w:rStyle w:val="DateChar"/>
            </w:rPr>
            <w:t>DATE</w:t>
          </w:r>
        </w:p>
      </w:docPartBody>
    </w:docPart>
    <w:docPart>
      <w:docPartPr>
        <w:name w:val="5691384F37314D3BA20BCD4153DA4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119B1-1A41-4F4D-8F2C-3FB4777811C3}"/>
      </w:docPartPr>
      <w:docPartBody>
        <w:p w:rsidR="00F06030" w:rsidRDefault="00516C4E">
          <w:pPr>
            <w:pStyle w:val="5691384F37314D3BA20BCD4153DA4CE3"/>
          </w:pPr>
          <w:r w:rsidRPr="00064E3E">
            <w:rPr>
              <w:rFonts w:asciiTheme="majorHAnsi" w:hAnsiTheme="majorHAnsi"/>
              <w:color w:val="000000" w:themeColor="text1"/>
            </w:rPr>
            <w:t>YOUR COMPANY</w:t>
          </w:r>
        </w:p>
      </w:docPartBody>
    </w:docPart>
    <w:docPart>
      <w:docPartPr>
        <w:name w:val="391C0A77EFF0485CA20AFDE76AA69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44AB-C510-41F7-940E-D3A91997C90C}"/>
      </w:docPartPr>
      <w:docPartBody>
        <w:p w:rsidR="00F06030" w:rsidRDefault="00516C4E">
          <w:pPr>
            <w:pStyle w:val="391C0A77EFF0485CA20AFDE76AA694ED"/>
          </w:pPr>
          <w:r w:rsidRPr="00064E3E">
            <w:rPr>
              <w:rFonts w:asciiTheme="majorHAnsi" w:hAnsiTheme="majorHAnsi"/>
              <w:color w:val="000000" w:themeColor="text1"/>
            </w:rPr>
            <w:t>INVOICE TO</w:t>
          </w:r>
        </w:p>
      </w:docPartBody>
    </w:docPart>
    <w:docPart>
      <w:docPartPr>
        <w:name w:val="0FCF93B19735478EA51ED1607625D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33CCF-C270-41BB-813E-D39FCC361BA1}"/>
      </w:docPartPr>
      <w:docPartBody>
        <w:p w:rsidR="00F06030" w:rsidRDefault="00516C4E">
          <w:pPr>
            <w:pStyle w:val="0FCF93B19735478EA51ED1607625D78A"/>
          </w:pPr>
          <w:r>
            <w:t>Quantity</w:t>
          </w:r>
        </w:p>
      </w:docPartBody>
    </w:docPart>
    <w:docPart>
      <w:docPartPr>
        <w:name w:val="D1B8BFEEC1F341E5AA35B5C3D1782D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5E92A-1557-4EAF-A89D-200321D76AD9}"/>
      </w:docPartPr>
      <w:docPartBody>
        <w:p w:rsidR="00F06030" w:rsidRDefault="00516C4E">
          <w:pPr>
            <w:pStyle w:val="D1B8BFEEC1F341E5AA35B5C3D1782DC7"/>
          </w:pPr>
          <w:r>
            <w:t>Description</w:t>
          </w:r>
        </w:p>
      </w:docPartBody>
    </w:docPart>
    <w:docPart>
      <w:docPartPr>
        <w:name w:val="92153D8599934C74A423BD621B98D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BF0C6-0353-4979-9C93-9027FE56666B}"/>
      </w:docPartPr>
      <w:docPartBody>
        <w:p w:rsidR="00F06030" w:rsidRDefault="00516C4E">
          <w:pPr>
            <w:pStyle w:val="92153D8599934C74A423BD621B98D3BF"/>
          </w:pPr>
          <w:r>
            <w:t>Unit Price</w:t>
          </w:r>
        </w:p>
      </w:docPartBody>
    </w:docPart>
    <w:docPart>
      <w:docPartPr>
        <w:name w:val="3C23A0749F334FF093DFE0B7779AD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7591A-C89F-4C1A-B501-E5A1D6CE437C}"/>
      </w:docPartPr>
      <w:docPartBody>
        <w:p w:rsidR="00F06030" w:rsidRDefault="00516C4E">
          <w:pPr>
            <w:pStyle w:val="3C23A0749F334FF093DFE0B7779AD819"/>
          </w:pPr>
          <w:r>
            <w:t>Line Total</w:t>
          </w:r>
        </w:p>
      </w:docPartBody>
    </w:docPart>
    <w:docPart>
      <w:docPartPr>
        <w:name w:val="EE937C76A92F49108705E29F4B945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5AC25-0BA2-4528-8064-6081DDCE94F2}"/>
      </w:docPartPr>
      <w:docPartBody>
        <w:p w:rsidR="00F06030" w:rsidRDefault="00516C4E">
          <w:pPr>
            <w:pStyle w:val="EE937C76A92F49108705E29F4B945929"/>
          </w:pPr>
          <w:r>
            <w:t>Total</w:t>
          </w:r>
        </w:p>
      </w:docPartBody>
    </w:docPart>
    <w:docPart>
      <w:docPartPr>
        <w:name w:val="ED2ACFC1C80542348EC860D3FBA6B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4F10C-1E11-4ECF-B45D-9B6C62F49765}"/>
      </w:docPartPr>
      <w:docPartBody>
        <w:p w:rsidR="00516C4E" w:rsidRDefault="00516C4E" w:rsidP="00516C4E">
          <w:pPr>
            <w:pStyle w:val="ED2ACFC1C80542348EC860D3FBA6BA51"/>
          </w:pPr>
          <w:r>
            <w:t>SALESPERSON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6A"/>
    <w:rsid w:val="000F42FF"/>
    <w:rsid w:val="00220AEC"/>
    <w:rsid w:val="0038572A"/>
    <w:rsid w:val="003E036A"/>
    <w:rsid w:val="00516C4E"/>
    <w:rsid w:val="00564A47"/>
    <w:rsid w:val="005E1B11"/>
    <w:rsid w:val="006567FA"/>
    <w:rsid w:val="009872FC"/>
    <w:rsid w:val="00D12946"/>
    <w:rsid w:val="00EF43AE"/>
    <w:rsid w:val="00F0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pPr>
      <w:spacing w:after="0" w:line="312" w:lineRule="auto"/>
    </w:pPr>
    <w:rPr>
      <w:rFonts w:asciiTheme="majorHAnsi" w:hAnsiTheme="majorHAnsi"/>
      <w:color w:val="000000" w:themeColor="text1"/>
      <w:kern w:val="0"/>
      <w:sz w:val="32"/>
      <w:szCs w:val="32"/>
      <w:lang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Pr>
      <w:rFonts w:asciiTheme="majorHAnsi" w:hAnsiTheme="majorHAnsi"/>
      <w:color w:val="000000" w:themeColor="text1"/>
      <w:kern w:val="0"/>
      <w:sz w:val="32"/>
      <w:szCs w:val="32"/>
      <w:lang w:eastAsia="ja-JP"/>
      <w14:ligatures w14:val="none"/>
    </w:rPr>
  </w:style>
  <w:style w:type="paragraph" w:customStyle="1" w:styleId="B3BAF44B341C4E60AE4A380F6D6F9ABD">
    <w:name w:val="B3BAF44B341C4E60AE4A380F6D6F9ABD"/>
  </w:style>
  <w:style w:type="paragraph" w:customStyle="1" w:styleId="5691384F37314D3BA20BCD4153DA4CE3">
    <w:name w:val="5691384F37314D3BA20BCD4153DA4CE3"/>
  </w:style>
  <w:style w:type="paragraph" w:customStyle="1" w:styleId="391C0A77EFF0485CA20AFDE76AA694ED">
    <w:name w:val="391C0A77EFF0485CA20AFDE76AA694ED"/>
  </w:style>
  <w:style w:type="paragraph" w:customStyle="1" w:styleId="0FCF93B19735478EA51ED1607625D78A">
    <w:name w:val="0FCF93B19735478EA51ED1607625D78A"/>
  </w:style>
  <w:style w:type="paragraph" w:customStyle="1" w:styleId="D1B8BFEEC1F341E5AA35B5C3D1782DC7">
    <w:name w:val="D1B8BFEEC1F341E5AA35B5C3D1782DC7"/>
  </w:style>
  <w:style w:type="paragraph" w:customStyle="1" w:styleId="92153D8599934C74A423BD621B98D3BF">
    <w:name w:val="92153D8599934C74A423BD621B98D3BF"/>
  </w:style>
  <w:style w:type="paragraph" w:customStyle="1" w:styleId="3C23A0749F334FF093DFE0B7779AD819">
    <w:name w:val="3C23A0749F334FF093DFE0B7779AD819"/>
  </w:style>
  <w:style w:type="paragraph" w:customStyle="1" w:styleId="ED2ACFC1C80542348EC860D3FBA6BA51">
    <w:name w:val="ED2ACFC1C80542348EC860D3FBA6BA51"/>
    <w:rsid w:val="00516C4E"/>
  </w:style>
  <w:style w:type="paragraph" w:customStyle="1" w:styleId="EE937C76A92F49108705E29F4B945929">
    <w:name w:val="EE937C76A92F49108705E29F4B945929"/>
  </w:style>
  <w:style w:type="paragraph" w:customStyle="1" w:styleId="D1F1A12F506C4529AA87455684BE8D52">
    <w:name w:val="D1F1A12F506C4529AA87455684BE8D52"/>
    <w:rsid w:val="00220A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A8E0C6AF-A308-4C07-B72C-4E6694F09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</Template>
  <TotalTime>51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Devaney</dc:creator>
  <cp:keywords/>
  <dc:description/>
  <cp:lastModifiedBy>Matthew Devaney</cp:lastModifiedBy>
  <cp:revision>17</cp:revision>
  <dcterms:created xsi:type="dcterms:W3CDTF">2025-12-31T18:46:00Z</dcterms:created>
  <dcterms:modified xsi:type="dcterms:W3CDTF">2026-01-02T03:09:00Z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